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5EFD2B" w14:textId="77777777" w:rsidR="00952F7D" w:rsidRPr="00D112EF" w:rsidRDefault="00DF198B" w:rsidP="00DF198B">
      <w:pPr>
        <w:pStyle w:val="Kotwicagraficzna"/>
      </w:pPr>
      <w:r w:rsidRPr="00D112EF">
        <w:rPr>
          <w:noProof/>
          <w:lang w:bidi="pl-PL"/>
        </w:rPr>
        <w:drawing>
          <wp:anchor distT="0" distB="0" distL="114300" distR="114300" simplePos="0" relativeHeight="251658240" behindDoc="1" locked="0" layoutInCell="1" allowOverlap="1" wp14:anchorId="6140F1E6" wp14:editId="138CF3C0">
            <wp:simplePos x="0" y="0"/>
            <wp:positionH relativeFrom="margin">
              <wp:align>left</wp:align>
            </wp:positionH>
            <wp:positionV relativeFrom="margin">
              <wp:posOffset>5938</wp:posOffset>
            </wp:positionV>
            <wp:extent cx="6543304" cy="9143978"/>
            <wp:effectExtent l="0" t="0" r="0" b="635"/>
            <wp:wrapNone/>
            <wp:docPr id="1" name="Obraz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304" cy="91439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645"/>
        <w:gridCol w:w="6549"/>
        <w:gridCol w:w="680"/>
        <w:gridCol w:w="1276"/>
      </w:tblGrid>
      <w:tr w:rsidR="00DF198B" w:rsidRPr="00D112EF" w14:paraId="5060D05D" w14:textId="77777777" w:rsidTr="00D112EF">
        <w:trPr>
          <w:trHeight w:val="1083"/>
        </w:trPr>
        <w:tc>
          <w:tcPr>
            <w:tcW w:w="10348" w:type="dxa"/>
            <w:gridSpan w:val="6"/>
          </w:tcPr>
          <w:p w14:paraId="51234026" w14:textId="77777777" w:rsidR="00DF198B" w:rsidRPr="00D112EF" w:rsidRDefault="00DF198B"/>
        </w:tc>
      </w:tr>
      <w:tr w:rsidR="00DF198B" w:rsidRPr="00D112EF" w14:paraId="11FEF3A8" w14:textId="77777777" w:rsidTr="00D112EF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2D266278" w14:textId="77777777" w:rsidR="00DF198B" w:rsidRPr="00D112EF" w:rsidRDefault="00DF198B"/>
        </w:tc>
        <w:tc>
          <w:tcPr>
            <w:tcW w:w="7874" w:type="dxa"/>
            <w:gridSpan w:val="3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349C518A" w14:textId="1A87E955" w:rsidR="001823AF" w:rsidRPr="001823AF" w:rsidRDefault="00F75A42" w:rsidP="001823AF">
            <w:pPr>
              <w:pStyle w:val="Nagwek1"/>
            </w:pPr>
            <w:r>
              <w:t>Konsultacje</w:t>
            </w:r>
            <w:r w:rsidR="00091E91">
              <w:t xml:space="preserve"> -</w:t>
            </w:r>
            <w:r>
              <w:t xml:space="preserve"> </w:t>
            </w:r>
            <w:r w:rsidR="00091E91">
              <w:t>BD</w:t>
            </w:r>
          </w:p>
        </w:tc>
        <w:tc>
          <w:tcPr>
            <w:tcW w:w="1276" w:type="dxa"/>
            <w:tcBorders>
              <w:left w:val="single" w:sz="18" w:space="0" w:color="476166" w:themeColor="accent1"/>
            </w:tcBorders>
          </w:tcPr>
          <w:p w14:paraId="6BF0DA98" w14:textId="77777777" w:rsidR="00DF198B" w:rsidRPr="00D112EF" w:rsidRDefault="00DF198B"/>
        </w:tc>
      </w:tr>
      <w:tr w:rsidR="00DF198B" w:rsidRPr="00D112EF" w14:paraId="7395FC9A" w14:textId="77777777" w:rsidTr="00D112EF">
        <w:trPr>
          <w:trHeight w:val="1837"/>
        </w:trPr>
        <w:tc>
          <w:tcPr>
            <w:tcW w:w="1170" w:type="dxa"/>
          </w:tcPr>
          <w:p w14:paraId="7CD62003" w14:textId="77777777" w:rsidR="00DF198B" w:rsidRPr="00D112EF" w:rsidRDefault="00DF198B"/>
        </w:tc>
        <w:tc>
          <w:tcPr>
            <w:tcW w:w="7902" w:type="dxa"/>
            <w:gridSpan w:val="4"/>
          </w:tcPr>
          <w:p w14:paraId="3D9704D5" w14:textId="77777777" w:rsidR="00DF198B" w:rsidRPr="00D112EF" w:rsidRDefault="00DF198B"/>
        </w:tc>
        <w:tc>
          <w:tcPr>
            <w:tcW w:w="1276" w:type="dxa"/>
          </w:tcPr>
          <w:p w14:paraId="65A12F07" w14:textId="77777777" w:rsidR="00DF198B" w:rsidRPr="00D112EF" w:rsidRDefault="00DF198B"/>
        </w:tc>
      </w:tr>
      <w:tr w:rsidR="00DF198B" w:rsidRPr="00D112EF" w14:paraId="6DA5EC76" w14:textId="77777777" w:rsidTr="00D112EF">
        <w:trPr>
          <w:trHeight w:val="929"/>
        </w:trPr>
        <w:tc>
          <w:tcPr>
            <w:tcW w:w="1843" w:type="dxa"/>
            <w:gridSpan w:val="3"/>
          </w:tcPr>
          <w:p w14:paraId="5C0890B6" w14:textId="77777777" w:rsidR="00DF198B" w:rsidRPr="00D112EF" w:rsidRDefault="00DF198B"/>
        </w:tc>
        <w:tc>
          <w:tcPr>
            <w:tcW w:w="6549" w:type="dxa"/>
            <w:shd w:val="clear" w:color="auto" w:fill="FFFFFF" w:themeFill="background1"/>
          </w:tcPr>
          <w:p w14:paraId="4FA47E31" w14:textId="7A3947A7" w:rsidR="00DF198B" w:rsidRPr="00D112EF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1956" w:type="dxa"/>
            <w:gridSpan w:val="2"/>
          </w:tcPr>
          <w:p w14:paraId="748A031A" w14:textId="77777777" w:rsidR="00DF198B" w:rsidRPr="00D112EF" w:rsidRDefault="00DF198B"/>
        </w:tc>
      </w:tr>
      <w:tr w:rsidR="00DF198B" w:rsidRPr="00D112EF" w14:paraId="3F1B5E9D" w14:textId="77777777" w:rsidTr="00D112EF">
        <w:trPr>
          <w:trHeight w:val="1460"/>
        </w:trPr>
        <w:tc>
          <w:tcPr>
            <w:tcW w:w="1843" w:type="dxa"/>
            <w:gridSpan w:val="3"/>
          </w:tcPr>
          <w:p w14:paraId="116D59FD" w14:textId="77777777" w:rsidR="00DF198B" w:rsidRPr="00D112EF" w:rsidRDefault="00DF198B"/>
        </w:tc>
        <w:tc>
          <w:tcPr>
            <w:tcW w:w="6549" w:type="dxa"/>
            <w:shd w:val="clear" w:color="auto" w:fill="FFFFFF" w:themeFill="background1"/>
          </w:tcPr>
          <w:p w14:paraId="011C4057" w14:textId="4B248096" w:rsidR="00107AF5" w:rsidRDefault="00107AF5" w:rsidP="0094056F">
            <w:pPr>
              <w:pStyle w:val="Nagwek2"/>
            </w:pPr>
            <w:r>
              <w:t xml:space="preserve">Zespół </w:t>
            </w:r>
            <w:r w:rsidR="001A1736">
              <w:t>7</w:t>
            </w:r>
            <w:r w:rsidR="0019142D">
              <w:t xml:space="preserve"> </w:t>
            </w:r>
            <w:r w:rsidR="005A018D">
              <w:t>(</w:t>
            </w:r>
            <w:r w:rsidR="0019142D">
              <w:t>poniedziałek</w:t>
            </w:r>
            <w:r w:rsidR="005A018D">
              <w:t>)</w:t>
            </w:r>
          </w:p>
          <w:p w14:paraId="41C149CE" w14:textId="6A921428" w:rsidR="0094056F" w:rsidRDefault="0094056F" w:rsidP="0094056F">
            <w:pPr>
              <w:pStyle w:val="Nagwek2"/>
            </w:pPr>
            <w:r>
              <w:t>Hubert Soroka</w:t>
            </w:r>
          </w:p>
          <w:p w14:paraId="2F394DDC" w14:textId="77777777" w:rsidR="0094056F" w:rsidRDefault="0094056F" w:rsidP="0094056F">
            <w:pPr>
              <w:pStyle w:val="Nagwek2"/>
            </w:pPr>
            <w:r>
              <w:t>Maciej Tymoftyjewicz</w:t>
            </w:r>
          </w:p>
          <w:p w14:paraId="446CCB96" w14:textId="77777777" w:rsidR="0094056F" w:rsidRDefault="0094056F" w:rsidP="0094056F">
            <w:pPr>
              <w:pStyle w:val="Nagwek2"/>
            </w:pPr>
            <w:r>
              <w:t>Daniel Kobiałka</w:t>
            </w:r>
          </w:p>
          <w:p w14:paraId="2B2200C6" w14:textId="5F9B6A8E" w:rsidR="0094056F" w:rsidRPr="0094056F" w:rsidRDefault="0094056F" w:rsidP="0094056F">
            <w:pPr>
              <w:pStyle w:val="Nagwek2"/>
            </w:pPr>
            <w:r>
              <w:t>Mateusz Krakowski</w:t>
            </w:r>
          </w:p>
        </w:tc>
        <w:tc>
          <w:tcPr>
            <w:tcW w:w="1956" w:type="dxa"/>
            <w:gridSpan w:val="2"/>
          </w:tcPr>
          <w:p w14:paraId="528478CE" w14:textId="77777777" w:rsidR="00DF198B" w:rsidRPr="00D112EF" w:rsidRDefault="00DF198B"/>
        </w:tc>
      </w:tr>
      <w:tr w:rsidR="00DF198B" w:rsidRPr="00D112EF" w14:paraId="423D0193" w14:textId="77777777" w:rsidTr="00D112EF">
        <w:trPr>
          <w:trHeight w:val="7272"/>
        </w:trPr>
        <w:tc>
          <w:tcPr>
            <w:tcW w:w="1843" w:type="dxa"/>
            <w:gridSpan w:val="3"/>
            <w:vAlign w:val="bottom"/>
          </w:tcPr>
          <w:p w14:paraId="18097678" w14:textId="77777777" w:rsidR="00DF198B" w:rsidRPr="00D112EF" w:rsidRDefault="00DF198B" w:rsidP="0094056F"/>
        </w:tc>
        <w:tc>
          <w:tcPr>
            <w:tcW w:w="6549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09F6D24C" w14:textId="321DE677" w:rsidR="00DF198B" w:rsidRPr="00D112EF" w:rsidRDefault="00F75A42" w:rsidP="0094056F">
            <w:pPr>
              <w:pStyle w:val="Nagwek3"/>
            </w:pPr>
            <w:r>
              <w:t>PZSP2</w:t>
            </w:r>
          </w:p>
        </w:tc>
        <w:tc>
          <w:tcPr>
            <w:tcW w:w="1956" w:type="dxa"/>
            <w:gridSpan w:val="2"/>
            <w:vAlign w:val="bottom"/>
          </w:tcPr>
          <w:p w14:paraId="5CEE6F9F" w14:textId="77777777" w:rsidR="00DF198B" w:rsidRPr="00D112EF" w:rsidRDefault="00DF198B" w:rsidP="00DF198B">
            <w:pPr>
              <w:jc w:val="center"/>
            </w:pPr>
          </w:p>
        </w:tc>
      </w:tr>
    </w:tbl>
    <w:p w14:paraId="464BA661" w14:textId="01AE42A2" w:rsidR="00F75A42" w:rsidRDefault="00F75A42" w:rsidP="0094056F">
      <w:pPr>
        <w:jc w:val="both"/>
        <w:rPr>
          <w:sz w:val="36"/>
          <w:szCs w:val="36"/>
        </w:rPr>
      </w:pPr>
    </w:p>
    <w:p w14:paraId="13CA652E" w14:textId="56880872" w:rsidR="00155D0C" w:rsidRPr="00261649" w:rsidRDefault="00F75A42" w:rsidP="00155D0C">
      <w:pPr>
        <w:pStyle w:val="Akapitzlist"/>
        <w:numPr>
          <w:ilvl w:val="0"/>
          <w:numId w:val="11"/>
        </w:numPr>
        <w:jc w:val="both"/>
        <w:rPr>
          <w:sz w:val="32"/>
          <w:szCs w:val="32"/>
        </w:rPr>
      </w:pPr>
      <w:r w:rsidRPr="00261649">
        <w:rPr>
          <w:sz w:val="32"/>
          <w:szCs w:val="32"/>
        </w:rPr>
        <w:t>Opis zadania:</w:t>
      </w:r>
    </w:p>
    <w:p w14:paraId="3BB8EBA2" w14:textId="77777777" w:rsidR="00155D0C" w:rsidRPr="00261649" w:rsidRDefault="00155D0C" w:rsidP="00155D0C">
      <w:pPr>
        <w:ind w:left="360"/>
        <w:jc w:val="both"/>
        <w:rPr>
          <w:sz w:val="32"/>
          <w:szCs w:val="32"/>
        </w:rPr>
      </w:pPr>
    </w:p>
    <w:p w14:paraId="44933466" w14:textId="77777777" w:rsidR="00155D0C" w:rsidRPr="00261649" w:rsidRDefault="00155D0C" w:rsidP="00155D0C">
      <w:pPr>
        <w:ind w:left="360"/>
        <w:jc w:val="both"/>
        <w:rPr>
          <w:sz w:val="32"/>
          <w:szCs w:val="32"/>
        </w:rPr>
      </w:pPr>
      <w:r w:rsidRPr="00261649">
        <w:rPr>
          <w:sz w:val="32"/>
          <w:szCs w:val="32"/>
        </w:rPr>
        <w:t>Naszym zadaniem jest stworzenie platformy edukacyjnej dla studentów przygotowujących się do egzaminu licencjackiego. Platforma pozwala użytkownikom na dodawanie pytań w postaci fiszek oraz ich grupowanie. Użytkownicy mogą przeglądać grupy pytań w trybie nauki oraz rozwiązywać pytania w trybie testu. Fiszki mogą posiadać linki do źródła odpowiedzi. Dodatkowo użytkownicy mogą tagować fiszki.</w:t>
      </w:r>
    </w:p>
    <w:p w14:paraId="65530DEA" w14:textId="77777777" w:rsidR="00155D0C" w:rsidRPr="00261649" w:rsidRDefault="00155D0C" w:rsidP="00155D0C">
      <w:pPr>
        <w:ind w:left="360"/>
        <w:jc w:val="both"/>
        <w:rPr>
          <w:sz w:val="32"/>
          <w:szCs w:val="32"/>
        </w:rPr>
      </w:pPr>
    </w:p>
    <w:p w14:paraId="6DD23B94" w14:textId="060585FB" w:rsidR="00107AF5" w:rsidRPr="00261649" w:rsidRDefault="006553CC" w:rsidP="00107AF5">
      <w:pPr>
        <w:pStyle w:val="Akapitzlist"/>
        <w:numPr>
          <w:ilvl w:val="0"/>
          <w:numId w:val="11"/>
        </w:numPr>
        <w:jc w:val="both"/>
        <w:rPr>
          <w:sz w:val="32"/>
          <w:szCs w:val="32"/>
        </w:rPr>
      </w:pPr>
      <w:r w:rsidRPr="00261649">
        <w:rPr>
          <w:sz w:val="32"/>
          <w:szCs w:val="32"/>
        </w:rPr>
        <w:t>model koncepcyjny danych trwałych w postaci diagramu ERD</w:t>
      </w:r>
      <w:r w:rsidR="00872A09" w:rsidRPr="00261649">
        <w:rPr>
          <w:sz w:val="32"/>
          <w:szCs w:val="32"/>
        </w:rPr>
        <w:t>:</w:t>
      </w:r>
    </w:p>
    <w:p w14:paraId="1CF1AFD3" w14:textId="77777777" w:rsidR="00107AF5" w:rsidRPr="00261649" w:rsidRDefault="00107AF5" w:rsidP="00107AF5">
      <w:pPr>
        <w:jc w:val="both"/>
        <w:rPr>
          <w:sz w:val="32"/>
          <w:szCs w:val="32"/>
        </w:rPr>
      </w:pPr>
    </w:p>
    <w:p w14:paraId="780665DE" w14:textId="26B34612" w:rsidR="0074198C" w:rsidRPr="00261649" w:rsidRDefault="00872A09" w:rsidP="00872A09">
      <w:pPr>
        <w:ind w:left="360"/>
        <w:jc w:val="both"/>
        <w:rPr>
          <w:sz w:val="32"/>
          <w:szCs w:val="32"/>
        </w:rPr>
      </w:pPr>
      <w:r w:rsidRPr="00261649">
        <w:rPr>
          <w:sz w:val="32"/>
          <w:szCs w:val="32"/>
        </w:rPr>
        <w:t>Z</w:t>
      </w:r>
      <w:r w:rsidR="0074198C" w:rsidRPr="00261649">
        <w:rPr>
          <w:sz w:val="32"/>
          <w:szCs w:val="32"/>
        </w:rPr>
        <w:t>najduje się w pliku PZSP2_EDR.pdf</w:t>
      </w:r>
    </w:p>
    <w:p w14:paraId="17DBB088" w14:textId="6210173D" w:rsidR="006553CC" w:rsidRPr="00261649" w:rsidRDefault="006553CC" w:rsidP="006553CC">
      <w:pPr>
        <w:jc w:val="both"/>
        <w:rPr>
          <w:sz w:val="32"/>
          <w:szCs w:val="32"/>
        </w:rPr>
      </w:pPr>
    </w:p>
    <w:p w14:paraId="0A9CA5B2" w14:textId="7621DF1C" w:rsidR="006553CC" w:rsidRPr="00261649" w:rsidRDefault="006553CC" w:rsidP="006553CC">
      <w:pPr>
        <w:pStyle w:val="Akapitzlist"/>
        <w:numPr>
          <w:ilvl w:val="0"/>
          <w:numId w:val="11"/>
        </w:numPr>
        <w:jc w:val="both"/>
        <w:rPr>
          <w:sz w:val="32"/>
          <w:szCs w:val="32"/>
        </w:rPr>
      </w:pPr>
      <w:r w:rsidRPr="00261649">
        <w:rPr>
          <w:sz w:val="32"/>
          <w:szCs w:val="32"/>
        </w:rPr>
        <w:t>Opis planowanego sposobu implementacji:</w:t>
      </w:r>
    </w:p>
    <w:p w14:paraId="0C793D52" w14:textId="77777777" w:rsidR="00FB0425" w:rsidRPr="00261649" w:rsidRDefault="00FB0425" w:rsidP="00FB0425">
      <w:pPr>
        <w:jc w:val="both"/>
        <w:rPr>
          <w:sz w:val="32"/>
          <w:szCs w:val="32"/>
        </w:rPr>
      </w:pPr>
    </w:p>
    <w:p w14:paraId="51653213" w14:textId="6518DA73" w:rsidR="006553CC" w:rsidRPr="00261649" w:rsidRDefault="00197705" w:rsidP="00261649">
      <w:pPr>
        <w:ind w:left="360"/>
        <w:jc w:val="both"/>
        <w:rPr>
          <w:sz w:val="32"/>
          <w:szCs w:val="32"/>
        </w:rPr>
      </w:pPr>
      <w:r w:rsidRPr="00261649">
        <w:rPr>
          <w:sz w:val="32"/>
          <w:szCs w:val="32"/>
        </w:rPr>
        <w:t>-</w:t>
      </w:r>
      <w:r w:rsidR="00261649" w:rsidRPr="00261649">
        <w:rPr>
          <w:sz w:val="32"/>
          <w:szCs w:val="32"/>
        </w:rPr>
        <w:t xml:space="preserve"> </w:t>
      </w:r>
      <w:r w:rsidR="00B75DC4" w:rsidRPr="00261649">
        <w:rPr>
          <w:sz w:val="32"/>
          <w:szCs w:val="32"/>
        </w:rPr>
        <w:t xml:space="preserve">Relacyjna </w:t>
      </w:r>
      <w:r w:rsidRPr="00261649">
        <w:rPr>
          <w:sz w:val="32"/>
          <w:szCs w:val="32"/>
        </w:rPr>
        <w:t xml:space="preserve">Baza </w:t>
      </w:r>
      <w:r w:rsidR="00B75DC4" w:rsidRPr="00261649">
        <w:rPr>
          <w:sz w:val="32"/>
          <w:szCs w:val="32"/>
        </w:rPr>
        <w:t>D</w:t>
      </w:r>
      <w:r w:rsidRPr="00261649">
        <w:rPr>
          <w:sz w:val="32"/>
          <w:szCs w:val="32"/>
        </w:rPr>
        <w:t>anych</w:t>
      </w:r>
      <w:r w:rsidR="00673145" w:rsidRPr="00261649">
        <w:rPr>
          <w:sz w:val="32"/>
          <w:szCs w:val="32"/>
        </w:rPr>
        <w:t xml:space="preserve"> </w:t>
      </w:r>
      <w:r w:rsidRPr="00261649">
        <w:rPr>
          <w:sz w:val="32"/>
          <w:szCs w:val="32"/>
        </w:rPr>
        <w:t>Oracle</w:t>
      </w:r>
    </w:p>
    <w:p w14:paraId="578031FF" w14:textId="05815269" w:rsidR="00673145" w:rsidRPr="00261649" w:rsidRDefault="00197705" w:rsidP="00261649">
      <w:pPr>
        <w:ind w:left="360"/>
        <w:jc w:val="both"/>
        <w:rPr>
          <w:sz w:val="32"/>
          <w:szCs w:val="32"/>
        </w:rPr>
      </w:pPr>
      <w:r w:rsidRPr="00261649">
        <w:rPr>
          <w:sz w:val="32"/>
          <w:szCs w:val="32"/>
        </w:rPr>
        <w:t>-</w:t>
      </w:r>
      <w:r w:rsidR="00261649" w:rsidRPr="00261649">
        <w:rPr>
          <w:sz w:val="32"/>
          <w:szCs w:val="32"/>
        </w:rPr>
        <w:t xml:space="preserve"> </w:t>
      </w:r>
      <w:r w:rsidRPr="00261649">
        <w:rPr>
          <w:sz w:val="32"/>
          <w:szCs w:val="32"/>
        </w:rPr>
        <w:t>Dostęp do danych</w:t>
      </w:r>
      <w:r w:rsidR="00673145" w:rsidRPr="00261649">
        <w:rPr>
          <w:sz w:val="32"/>
          <w:szCs w:val="32"/>
        </w:rPr>
        <w:t xml:space="preserve"> poprzez</w:t>
      </w:r>
      <w:r w:rsidRPr="00261649">
        <w:rPr>
          <w:sz w:val="32"/>
          <w:szCs w:val="32"/>
        </w:rPr>
        <w:t xml:space="preserve"> </w:t>
      </w:r>
      <w:r w:rsidR="00673145" w:rsidRPr="00261649">
        <w:rPr>
          <w:sz w:val="32"/>
          <w:szCs w:val="32"/>
        </w:rPr>
        <w:t>Spring Data JPA</w:t>
      </w:r>
    </w:p>
    <w:p w14:paraId="779E49B9" w14:textId="3352A2F1" w:rsidR="00F329EB" w:rsidRPr="00261649" w:rsidRDefault="00F329EB" w:rsidP="00EC0975">
      <w:pPr>
        <w:ind w:left="360"/>
        <w:jc w:val="both"/>
        <w:rPr>
          <w:sz w:val="32"/>
          <w:szCs w:val="32"/>
        </w:rPr>
      </w:pPr>
      <w:r w:rsidRPr="00261649">
        <w:rPr>
          <w:sz w:val="32"/>
          <w:szCs w:val="32"/>
        </w:rPr>
        <w:t>-</w:t>
      </w:r>
      <w:r w:rsidR="00261649" w:rsidRPr="00261649">
        <w:rPr>
          <w:sz w:val="32"/>
          <w:szCs w:val="32"/>
        </w:rPr>
        <w:t xml:space="preserve"> Programowanie w bazie danych planujemy ograniczyć do minimum</w:t>
      </w:r>
      <w:r w:rsidR="00261649">
        <w:rPr>
          <w:sz w:val="32"/>
          <w:szCs w:val="32"/>
        </w:rPr>
        <w:t>.</w:t>
      </w:r>
      <w:r w:rsidR="00EC0975">
        <w:rPr>
          <w:sz w:val="32"/>
          <w:szCs w:val="32"/>
        </w:rPr>
        <w:t xml:space="preserve"> Chcemy wykorzystać ograniczenia CHECK (do ograniczenia atrybutu admin u użytkownika) oraz TRIGGER (do wymuszenia małych liter w emailu użytkownika). </w:t>
      </w:r>
    </w:p>
    <w:p w14:paraId="3C845AB4" w14:textId="2801C77D" w:rsidR="003C495B" w:rsidRPr="006553CC" w:rsidRDefault="003C495B" w:rsidP="00FB0425">
      <w:pPr>
        <w:jc w:val="both"/>
        <w:rPr>
          <w:sz w:val="36"/>
          <w:szCs w:val="36"/>
        </w:rPr>
      </w:pPr>
    </w:p>
    <w:sectPr w:rsidR="003C495B" w:rsidRPr="006553CC" w:rsidSect="00032539">
      <w:footerReference w:type="even" r:id="rId11"/>
      <w:footerReference w:type="default" r:id="rId12"/>
      <w:pgSz w:w="11906" w:h="16838" w:code="9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3F01EE" w14:textId="77777777" w:rsidR="00B92CC9" w:rsidRDefault="00B92CC9" w:rsidP="00E74B29">
      <w:r>
        <w:separator/>
      </w:r>
    </w:p>
  </w:endnote>
  <w:endnote w:type="continuationSeparator" w:id="0">
    <w:p w14:paraId="757404ED" w14:textId="77777777" w:rsidR="00B92CC9" w:rsidRDefault="00B92CC9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strony"/>
      </w:rPr>
      <w:id w:val="145936648"/>
      <w:docPartObj>
        <w:docPartGallery w:val="Page Numbers (Bottom of Page)"/>
        <w:docPartUnique/>
      </w:docPartObj>
    </w:sdtPr>
    <w:sdtContent>
      <w:p w14:paraId="6360558D" w14:textId="77777777" w:rsidR="00E74B29" w:rsidRDefault="00E74B29" w:rsidP="006709F1">
        <w:pPr>
          <w:pStyle w:val="Stopka"/>
          <w:rPr>
            <w:rStyle w:val="Numerstrony"/>
          </w:rPr>
        </w:pPr>
        <w:r>
          <w:rPr>
            <w:rStyle w:val="Numerstrony"/>
            <w:lang w:bidi="pl-PL"/>
          </w:rPr>
          <w:fldChar w:fldCharType="begin"/>
        </w:r>
        <w:r>
          <w:rPr>
            <w:rStyle w:val="Numerstrony"/>
            <w:lang w:bidi="pl-PL"/>
          </w:rPr>
          <w:instrText xml:space="preserve"> PAGE </w:instrText>
        </w:r>
        <w:r>
          <w:rPr>
            <w:rStyle w:val="Numerstrony"/>
            <w:lang w:bidi="pl-PL"/>
          </w:rPr>
          <w:fldChar w:fldCharType="end"/>
        </w:r>
      </w:p>
    </w:sdtContent>
  </w:sdt>
  <w:p w14:paraId="01BEF697" w14:textId="77777777" w:rsidR="00E74B29" w:rsidRDefault="00E74B29" w:rsidP="006709F1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592BC" w14:textId="77777777" w:rsidR="00E74B29" w:rsidRDefault="00E74B29" w:rsidP="006709F1">
    <w:pPr>
      <w:pStyle w:val="Stopka"/>
      <w:rPr>
        <w:rStyle w:val="Numerstrony"/>
        <w:noProof/>
      </w:rPr>
    </w:pPr>
  </w:p>
  <w:tbl>
    <w:tblPr>
      <w:tblStyle w:val="Tabela-Siatk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41"/>
      <w:gridCol w:w="5228"/>
      <w:gridCol w:w="3156"/>
      <w:gridCol w:w="1041"/>
    </w:tblGrid>
    <w:tr w:rsidR="00E74B29" w14:paraId="3B108FC7" w14:textId="77777777" w:rsidTr="006709F1">
      <w:tc>
        <w:tcPr>
          <w:tcW w:w="1079" w:type="dxa"/>
        </w:tcPr>
        <w:p w14:paraId="2B8B06B2" w14:textId="77777777" w:rsidR="00E74B29" w:rsidRPr="00E74B29" w:rsidRDefault="00E74B29" w:rsidP="006709F1">
          <w:pPr>
            <w:pStyle w:val="Stopka"/>
            <w:rPr>
              <w:noProof/>
            </w:rPr>
          </w:pPr>
        </w:p>
      </w:tc>
      <w:tc>
        <w:tcPr>
          <w:tcW w:w="5395" w:type="dxa"/>
        </w:tcPr>
        <w:p w14:paraId="0F8CB0AF" w14:textId="7E57898E" w:rsidR="00F75A42" w:rsidRPr="00874FE7" w:rsidRDefault="00F75A42" w:rsidP="006709F1">
          <w:pPr>
            <w:pStyle w:val="Stopka"/>
            <w:rPr>
              <w:noProof/>
            </w:rPr>
          </w:pPr>
          <w:r>
            <w:rPr>
              <w:noProof/>
            </w:rPr>
            <w:t>PZSP2</w:t>
          </w:r>
        </w:p>
      </w:tc>
      <w:tc>
        <w:tcPr>
          <w:tcW w:w="3237" w:type="dxa"/>
        </w:tcPr>
        <w:sdt>
          <w:sdtPr>
            <w:rPr>
              <w:rStyle w:val="Numerstrony"/>
              <w:noProof/>
            </w:rPr>
            <w:id w:val="-1206949233"/>
            <w:docPartObj>
              <w:docPartGallery w:val="Page Numbers (Bottom of Page)"/>
              <w:docPartUnique/>
            </w:docPartObj>
          </w:sdtPr>
          <w:sdtContent>
            <w:p w14:paraId="2362F122" w14:textId="77777777" w:rsidR="00E74B29" w:rsidRPr="00E74B29" w:rsidRDefault="00E74B29" w:rsidP="006709F1">
              <w:pPr>
                <w:pStyle w:val="Stopka"/>
                <w:jc w:val="right"/>
                <w:rPr>
                  <w:noProof/>
                </w:rPr>
              </w:pPr>
              <w:r w:rsidRPr="00E74B29">
                <w:rPr>
                  <w:noProof/>
                  <w:lang w:bidi="pl-PL"/>
                </w:rPr>
                <w:t xml:space="preserve">STRONA </w:t>
              </w:r>
              <w:r w:rsidRPr="00E74B29">
                <w:rPr>
                  <w:noProof/>
                  <w:lang w:bidi="pl-PL"/>
                </w:rPr>
                <w:fldChar w:fldCharType="begin"/>
              </w:r>
              <w:r w:rsidRPr="00E74B29">
                <w:rPr>
                  <w:noProof/>
                  <w:lang w:bidi="pl-PL"/>
                </w:rPr>
                <w:instrText xml:space="preserve"> PAGE </w:instrText>
              </w:r>
              <w:r w:rsidRPr="00E74B29">
                <w:rPr>
                  <w:noProof/>
                  <w:lang w:bidi="pl-PL"/>
                </w:rPr>
                <w:fldChar w:fldCharType="separate"/>
              </w:r>
              <w:r w:rsidR="00837914">
                <w:rPr>
                  <w:noProof/>
                  <w:lang w:bidi="pl-PL"/>
                </w:rPr>
                <w:t>4</w:t>
              </w:r>
              <w:r w:rsidRPr="00E74B29">
                <w:rPr>
                  <w:noProof/>
                  <w:lang w:bidi="pl-PL"/>
                </w:rPr>
                <w:fldChar w:fldCharType="end"/>
              </w:r>
            </w:p>
          </w:sdtContent>
        </w:sdt>
      </w:tc>
      <w:tc>
        <w:tcPr>
          <w:tcW w:w="1079" w:type="dxa"/>
        </w:tcPr>
        <w:p w14:paraId="25C96ABD" w14:textId="77777777" w:rsidR="00E74B29" w:rsidRPr="00E74B29" w:rsidRDefault="00E74B29" w:rsidP="006709F1">
          <w:pPr>
            <w:pStyle w:val="Stopka"/>
            <w:rPr>
              <w:noProof/>
            </w:rPr>
          </w:pPr>
        </w:p>
      </w:tc>
    </w:tr>
  </w:tbl>
  <w:p w14:paraId="0568AB33" w14:textId="77777777" w:rsidR="00E74B29" w:rsidRDefault="00E74B29" w:rsidP="006709F1">
    <w:pPr>
      <w:pStyle w:val="Stopk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808E90" w14:textId="77777777" w:rsidR="00B92CC9" w:rsidRDefault="00B92CC9" w:rsidP="00E74B29">
      <w:r>
        <w:separator/>
      </w:r>
    </w:p>
  </w:footnote>
  <w:footnote w:type="continuationSeparator" w:id="0">
    <w:p w14:paraId="0FFB6355" w14:textId="77777777" w:rsidR="00B92CC9" w:rsidRDefault="00B92CC9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F0879"/>
    <w:multiLevelType w:val="hybridMultilevel"/>
    <w:tmpl w:val="66845C2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501DAD"/>
    <w:multiLevelType w:val="hybridMultilevel"/>
    <w:tmpl w:val="679428E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9E5E9B"/>
    <w:multiLevelType w:val="hybridMultilevel"/>
    <w:tmpl w:val="5B52D080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C926969"/>
    <w:multiLevelType w:val="hybridMultilevel"/>
    <w:tmpl w:val="E9E4978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A1750A"/>
    <w:multiLevelType w:val="hybridMultilevel"/>
    <w:tmpl w:val="C8005CD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861B54"/>
    <w:multiLevelType w:val="hybridMultilevel"/>
    <w:tmpl w:val="1D4C597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707192"/>
    <w:multiLevelType w:val="hybridMultilevel"/>
    <w:tmpl w:val="72B6268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EB603A"/>
    <w:multiLevelType w:val="hybridMultilevel"/>
    <w:tmpl w:val="908E1C4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3064A4"/>
    <w:multiLevelType w:val="hybridMultilevel"/>
    <w:tmpl w:val="8146EAF8"/>
    <w:lvl w:ilvl="0" w:tplc="DA4EA1B0">
      <w:start w:val="1"/>
      <w:numFmt w:val="decimal"/>
      <w:lvlText w:val="%1."/>
      <w:lvlJc w:val="left"/>
      <w:pPr>
        <w:ind w:left="720" w:hanging="360"/>
      </w:pPr>
      <w:rPr>
        <w:rFonts w:hint="default"/>
        <w:sz w:val="40"/>
        <w:szCs w:val="40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2D4270"/>
    <w:multiLevelType w:val="hybridMultilevel"/>
    <w:tmpl w:val="1AE403B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3396327">
    <w:abstractNumId w:val="1"/>
  </w:num>
  <w:num w:numId="2" w16cid:durableId="1327628807">
    <w:abstractNumId w:val="0"/>
  </w:num>
  <w:num w:numId="3" w16cid:durableId="764568928">
    <w:abstractNumId w:val="4"/>
  </w:num>
  <w:num w:numId="4" w16cid:durableId="1537355004">
    <w:abstractNumId w:val="9"/>
  </w:num>
  <w:num w:numId="5" w16cid:durableId="1884322979">
    <w:abstractNumId w:val="7"/>
  </w:num>
  <w:num w:numId="6" w16cid:durableId="629701075">
    <w:abstractNumId w:val="10"/>
  </w:num>
  <w:num w:numId="7" w16cid:durableId="642005768">
    <w:abstractNumId w:val="5"/>
  </w:num>
  <w:num w:numId="8" w16cid:durableId="2055806559">
    <w:abstractNumId w:val="2"/>
  </w:num>
  <w:num w:numId="9" w16cid:durableId="354309589">
    <w:abstractNumId w:val="6"/>
  </w:num>
  <w:num w:numId="10" w16cid:durableId="17120193">
    <w:abstractNumId w:val="3"/>
  </w:num>
  <w:num w:numId="11" w16cid:durableId="32165898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removePersonalInformation/>
  <w:removeDateAndTime/>
  <w:proofState w:spelling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23AF"/>
    <w:rsid w:val="00012E87"/>
    <w:rsid w:val="000231DD"/>
    <w:rsid w:val="0002450A"/>
    <w:rsid w:val="00032539"/>
    <w:rsid w:val="0005324B"/>
    <w:rsid w:val="00086FA5"/>
    <w:rsid w:val="00091D48"/>
    <w:rsid w:val="00091E91"/>
    <w:rsid w:val="000C1D65"/>
    <w:rsid w:val="000E4641"/>
    <w:rsid w:val="000F4542"/>
    <w:rsid w:val="00107AF5"/>
    <w:rsid w:val="00115AC2"/>
    <w:rsid w:val="00151F66"/>
    <w:rsid w:val="00155D0C"/>
    <w:rsid w:val="00172D5F"/>
    <w:rsid w:val="00177F8D"/>
    <w:rsid w:val="001823AF"/>
    <w:rsid w:val="00185F4A"/>
    <w:rsid w:val="0019142D"/>
    <w:rsid w:val="00191B03"/>
    <w:rsid w:val="00197705"/>
    <w:rsid w:val="001A1736"/>
    <w:rsid w:val="001D6B7B"/>
    <w:rsid w:val="001E0A4B"/>
    <w:rsid w:val="001E79C3"/>
    <w:rsid w:val="001F0F38"/>
    <w:rsid w:val="0023582E"/>
    <w:rsid w:val="00251230"/>
    <w:rsid w:val="00257275"/>
    <w:rsid w:val="00261649"/>
    <w:rsid w:val="002D2200"/>
    <w:rsid w:val="00347019"/>
    <w:rsid w:val="003703B0"/>
    <w:rsid w:val="003B1D9E"/>
    <w:rsid w:val="003C495B"/>
    <w:rsid w:val="0040564B"/>
    <w:rsid w:val="00432AA7"/>
    <w:rsid w:val="00455FD1"/>
    <w:rsid w:val="0048120C"/>
    <w:rsid w:val="004909D9"/>
    <w:rsid w:val="004B10BE"/>
    <w:rsid w:val="00521481"/>
    <w:rsid w:val="005261B2"/>
    <w:rsid w:val="00537EC1"/>
    <w:rsid w:val="0054446B"/>
    <w:rsid w:val="005663B1"/>
    <w:rsid w:val="005856C7"/>
    <w:rsid w:val="005977AA"/>
    <w:rsid w:val="005A018D"/>
    <w:rsid w:val="005B398A"/>
    <w:rsid w:val="00622BEF"/>
    <w:rsid w:val="00632F69"/>
    <w:rsid w:val="006553CC"/>
    <w:rsid w:val="00665110"/>
    <w:rsid w:val="006709F1"/>
    <w:rsid w:val="00673145"/>
    <w:rsid w:val="006844FE"/>
    <w:rsid w:val="006A53DB"/>
    <w:rsid w:val="006C60E6"/>
    <w:rsid w:val="0074198C"/>
    <w:rsid w:val="00741E6C"/>
    <w:rsid w:val="00756698"/>
    <w:rsid w:val="007C3A6B"/>
    <w:rsid w:val="007D4735"/>
    <w:rsid w:val="007F28AF"/>
    <w:rsid w:val="008061B7"/>
    <w:rsid w:val="00816D8E"/>
    <w:rsid w:val="00837914"/>
    <w:rsid w:val="0087061D"/>
    <w:rsid w:val="00872A09"/>
    <w:rsid w:val="00874FE7"/>
    <w:rsid w:val="00885F76"/>
    <w:rsid w:val="008E6AAF"/>
    <w:rsid w:val="009007F5"/>
    <w:rsid w:val="009021DE"/>
    <w:rsid w:val="009210FF"/>
    <w:rsid w:val="0094056F"/>
    <w:rsid w:val="00952F7D"/>
    <w:rsid w:val="0095496A"/>
    <w:rsid w:val="009611A0"/>
    <w:rsid w:val="00976A82"/>
    <w:rsid w:val="009A38BA"/>
    <w:rsid w:val="00A077FE"/>
    <w:rsid w:val="00A14ECD"/>
    <w:rsid w:val="00A83CB6"/>
    <w:rsid w:val="00AB04F1"/>
    <w:rsid w:val="00AB2344"/>
    <w:rsid w:val="00AE0EF0"/>
    <w:rsid w:val="00AE1604"/>
    <w:rsid w:val="00AE78B2"/>
    <w:rsid w:val="00AF63CB"/>
    <w:rsid w:val="00B354E4"/>
    <w:rsid w:val="00B43E11"/>
    <w:rsid w:val="00B75DC4"/>
    <w:rsid w:val="00B92CC9"/>
    <w:rsid w:val="00C01A9F"/>
    <w:rsid w:val="00C15C6F"/>
    <w:rsid w:val="00C16E6B"/>
    <w:rsid w:val="00C20578"/>
    <w:rsid w:val="00C755AB"/>
    <w:rsid w:val="00C81784"/>
    <w:rsid w:val="00CB2B1C"/>
    <w:rsid w:val="00CF3AC1"/>
    <w:rsid w:val="00CF4334"/>
    <w:rsid w:val="00D112EF"/>
    <w:rsid w:val="00D43125"/>
    <w:rsid w:val="00D66A3A"/>
    <w:rsid w:val="00D94A5E"/>
    <w:rsid w:val="00D97A7A"/>
    <w:rsid w:val="00DB681A"/>
    <w:rsid w:val="00DD6CC9"/>
    <w:rsid w:val="00DF198B"/>
    <w:rsid w:val="00E33F17"/>
    <w:rsid w:val="00E33F77"/>
    <w:rsid w:val="00E426FD"/>
    <w:rsid w:val="00E74B29"/>
    <w:rsid w:val="00EC0975"/>
    <w:rsid w:val="00EF1160"/>
    <w:rsid w:val="00F12AF1"/>
    <w:rsid w:val="00F176D0"/>
    <w:rsid w:val="00F329EB"/>
    <w:rsid w:val="00F50791"/>
    <w:rsid w:val="00F74FC2"/>
    <w:rsid w:val="00F75A42"/>
    <w:rsid w:val="00FB0425"/>
    <w:rsid w:val="00FB2F1A"/>
    <w:rsid w:val="00FC1AEC"/>
    <w:rsid w:val="00FD6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2C59DC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uiPriority w:val="7"/>
    <w:qFormat/>
    <w:rsid w:val="006709F1"/>
  </w:style>
  <w:style w:type="paragraph" w:styleId="Nagwek1">
    <w:name w:val="heading 1"/>
    <w:basedOn w:val="Normalny"/>
    <w:next w:val="Normalny"/>
    <w:link w:val="Nagwek1Znak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Nagwek2">
    <w:name w:val="heading 2"/>
    <w:basedOn w:val="Normalny"/>
    <w:next w:val="Normalny"/>
    <w:link w:val="Nagwek2Znak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Nagwek3">
    <w:name w:val="heading 3"/>
    <w:basedOn w:val="Nagwek2"/>
    <w:next w:val="Normalny"/>
    <w:link w:val="Nagwek3Znak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Nagwek4">
    <w:name w:val="heading 4"/>
    <w:basedOn w:val="Normalny"/>
    <w:next w:val="Normalny"/>
    <w:link w:val="Nagwek4Znak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Nagwek5">
    <w:name w:val="heading 5"/>
    <w:basedOn w:val="Normalny"/>
    <w:next w:val="Normalny"/>
    <w:link w:val="Nagwek5Znak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Kotwicagraficzna">
    <w:name w:val="Kotwica graficzna"/>
    <w:basedOn w:val="Normalny"/>
    <w:uiPriority w:val="8"/>
    <w:qFormat/>
    <w:rsid w:val="00DF198B"/>
    <w:rPr>
      <w:sz w:val="10"/>
    </w:rPr>
  </w:style>
  <w:style w:type="paragraph" w:styleId="Tekstdymka">
    <w:name w:val="Balloon Text"/>
    <w:basedOn w:val="Normalny"/>
    <w:link w:val="TekstdymkaZnak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ela-Siatka">
    <w:name w:val="Table Grid"/>
    <w:basedOn w:val="Standardowy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1Znak">
    <w:name w:val="Nagłówek 1 Znak"/>
    <w:basedOn w:val="Domylnaczcionkaakapitu"/>
    <w:link w:val="Nagwek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Nagwek2Znak">
    <w:name w:val="Nagłówek 2 Znak"/>
    <w:basedOn w:val="Domylnaczcionkaakapitu"/>
    <w:link w:val="Nagwek2"/>
    <w:uiPriority w:val="1"/>
    <w:rsid w:val="00874FE7"/>
    <w:rPr>
      <w:b/>
      <w:sz w:val="48"/>
      <w:szCs w:val="48"/>
    </w:rPr>
  </w:style>
  <w:style w:type="character" w:customStyle="1" w:styleId="Nagwek3Znak">
    <w:name w:val="Nagłówek 3 Znak"/>
    <w:basedOn w:val="Domylnaczcionkaakapitu"/>
    <w:link w:val="Nagwek3"/>
    <w:uiPriority w:val="2"/>
    <w:rsid w:val="00874FE7"/>
    <w:rPr>
      <w:sz w:val="36"/>
      <w:szCs w:val="36"/>
    </w:rPr>
  </w:style>
  <w:style w:type="character" w:customStyle="1" w:styleId="Nagwek4Znak">
    <w:name w:val="Nagłówek 4 Znak"/>
    <w:basedOn w:val="Domylnaczcionkaakapitu"/>
    <w:link w:val="Nagwek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kst">
    <w:name w:val="Tekst"/>
    <w:basedOn w:val="Normalny"/>
    <w:uiPriority w:val="5"/>
    <w:qFormat/>
    <w:rsid w:val="00874FE7"/>
    <w:rPr>
      <w:sz w:val="28"/>
      <w:szCs w:val="28"/>
    </w:rPr>
  </w:style>
  <w:style w:type="paragraph" w:styleId="Nagwek">
    <w:name w:val="header"/>
    <w:basedOn w:val="Stopka"/>
    <w:link w:val="NagwekZnak"/>
    <w:uiPriority w:val="99"/>
    <w:semiHidden/>
    <w:rsid w:val="00E74B29"/>
    <w:rPr>
      <w:rFonts w:ascii="Georgia" w:hAnsi="Georgia"/>
    </w:rPr>
  </w:style>
  <w:style w:type="character" w:customStyle="1" w:styleId="NagwekZnak">
    <w:name w:val="Nagłówek Znak"/>
    <w:basedOn w:val="Domylnaczcionkaakapitu"/>
    <w:link w:val="Nagwek"/>
    <w:uiPriority w:val="99"/>
    <w:semiHidden/>
    <w:rsid w:val="00874FE7"/>
    <w:rPr>
      <w:rFonts w:ascii="Georgia" w:hAnsi="Georgia"/>
    </w:rPr>
  </w:style>
  <w:style w:type="paragraph" w:styleId="Stopka">
    <w:name w:val="footer"/>
    <w:basedOn w:val="Normalny"/>
    <w:link w:val="StopkaZnak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StopkaZnak">
    <w:name w:val="Stopka Znak"/>
    <w:basedOn w:val="Domylnaczcionkaakapitu"/>
    <w:link w:val="Stopka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Numerstrony">
    <w:name w:val="page number"/>
    <w:basedOn w:val="Domylnaczcionkaakapitu"/>
    <w:uiPriority w:val="99"/>
    <w:semiHidden/>
    <w:rsid w:val="00E74B29"/>
  </w:style>
  <w:style w:type="character" w:customStyle="1" w:styleId="Nagwek5Znak">
    <w:name w:val="Nagłówek 5 Znak"/>
    <w:basedOn w:val="Domylnaczcionkaakapitu"/>
    <w:link w:val="Nagwek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CytatZnak">
    <w:name w:val="Cytat Znak"/>
    <w:basedOn w:val="Domylnaczcionkaakapitu"/>
    <w:link w:val="Cytat"/>
    <w:uiPriority w:val="6"/>
    <w:rsid w:val="00874FE7"/>
    <w:rPr>
      <w:color w:val="476166" w:themeColor="accent1"/>
      <w:sz w:val="96"/>
      <w:szCs w:val="96"/>
    </w:rPr>
  </w:style>
  <w:style w:type="character" w:styleId="Tekstzastpczy">
    <w:name w:val="Placeholder Text"/>
    <w:basedOn w:val="Domylnaczcionkaakapitu"/>
    <w:uiPriority w:val="99"/>
    <w:semiHidden/>
    <w:rsid w:val="00874FE7"/>
    <w:rPr>
      <w:color w:val="808080"/>
    </w:rPr>
  </w:style>
  <w:style w:type="character" w:styleId="Hipercze">
    <w:name w:val="Hyperlink"/>
    <w:basedOn w:val="Domylnaczcionkaakapitu"/>
    <w:uiPriority w:val="99"/>
    <w:semiHidden/>
    <w:unhideWhenUsed/>
    <w:rsid w:val="001823AF"/>
    <w:rPr>
      <w:color w:val="0000FF"/>
      <w:u w:val="single"/>
    </w:rPr>
  </w:style>
  <w:style w:type="paragraph" w:styleId="NormalnyWeb">
    <w:name w:val="Normal (Web)"/>
    <w:basedOn w:val="Normalny"/>
    <w:uiPriority w:val="99"/>
    <w:semiHidden/>
    <w:unhideWhenUsed/>
    <w:rsid w:val="001823AF"/>
    <w:rPr>
      <w:rFonts w:ascii="Calibri" w:hAnsi="Calibri" w:cs="Calibri"/>
      <w:sz w:val="22"/>
      <w:szCs w:val="22"/>
      <w:lang w:eastAsia="pl-PL"/>
    </w:rPr>
  </w:style>
  <w:style w:type="paragraph" w:styleId="Akapitzlist">
    <w:name w:val="List Paragraph"/>
    <w:basedOn w:val="Normalny"/>
    <w:uiPriority w:val="34"/>
    <w:semiHidden/>
    <w:qFormat/>
    <w:rsid w:val="00CF4334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semiHidden/>
    <w:qFormat/>
    <w:rsid w:val="004B10BE"/>
    <w:pPr>
      <w:spacing w:after="200"/>
    </w:pPr>
    <w:rPr>
      <w:i/>
      <w:iCs/>
      <w:color w:val="5E5E5E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12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4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1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8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9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6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12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6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24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5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9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18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rzon\AppData\Roaming\Microsoft\Templates\Nowoczesna%20praca%20domowa%20ucznia.dotx" TargetMode="External"/></Relationship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Nowoczesna praca domowa ucznia.dotx</Template>
  <TotalTime>0</TotalTime>
  <Pages>2</Pages>
  <Words>138</Words>
  <Characters>834</Characters>
  <Application>Microsoft Office Word</Application>
  <DocSecurity>0</DocSecurity>
  <Lines>6</Lines>
  <Paragraphs>1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2022-11-08T17:58:00Z</dcterms:created>
  <dcterms:modified xsi:type="dcterms:W3CDTF">2022-11-10T22:19:00Z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